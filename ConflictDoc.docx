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CF0D2" w14:textId="77777777" w:rsidR="00756E38" w:rsidRDefault="00EE0221" w:rsidP="00A60590">
      <w:pPr>
        <w:spacing w:after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1" layoutInCell="1" allowOverlap="1" wp14:anchorId="4BBB6AE0" wp14:editId="7E1D1759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4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575EBBF7" id="Rectangle 4" o:spid="_x0000_s1026" alt="&quot;&quot;" style="position:absolute;margin-left:0;margin-top:0;width:11in;height:612pt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0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EE0221" w14:paraId="309FA993" w14:textId="77777777" w:rsidTr="00A60590">
        <w:tc>
          <w:tcPr>
            <w:tcW w:w="9918" w:type="dxa"/>
            <w:gridSpan w:val="4"/>
          </w:tcPr>
          <w:p w14:paraId="120F6B6E" w14:textId="77777777" w:rsidR="00EE0221" w:rsidRPr="002D5A13" w:rsidRDefault="00000000" w:rsidP="00A60590">
            <w:pPr>
              <w:pStyle w:val="Title"/>
            </w:pPr>
            <w:sdt>
              <w:sdtPr>
                <w:id w:val="-1394352133"/>
                <w:placeholder>
                  <w:docPart w:val="C09804C98F9348A88AFB347D4FDA448F"/>
                </w:placeholder>
                <w:showingPlcHdr/>
                <w15:appearance w15:val="hidden"/>
              </w:sdtPr>
              <w:sdtContent>
                <w:r w:rsidR="00977181" w:rsidRPr="00CB6D27">
                  <w:rPr>
                    <w:rFonts w:asciiTheme="minorHAnsi" w:hAnsiTheme="minorHAnsi"/>
                    <w:color w:val="C0CDA3" w:themeColor="accent2" w:themeShade="E6"/>
                  </w:rPr>
                  <w:t>CERTIFICATE OF ACHIEVEMENT</w:t>
                </w:r>
              </w:sdtContent>
            </w:sdt>
          </w:p>
          <w:p w14:paraId="749904D8" w14:textId="77777777" w:rsidR="00EE0221" w:rsidRPr="009F18E6" w:rsidRDefault="00000000" w:rsidP="00EE0221">
            <w:sdt>
              <w:sdtPr>
                <w:id w:val="895399979"/>
                <w:placeholder>
                  <w:docPart w:val="3D53B2E53B6340D1987B15F7DD55E9D2"/>
                </w:placeholder>
                <w:temporary/>
                <w:showingPlcHdr/>
                <w15:appearance w15:val="hidden"/>
              </w:sdtPr>
              <w:sdtContent>
                <w:r w:rsidR="00A60590" w:rsidRPr="00CB6D27">
                  <w:rPr>
                    <w:color w:val="C0CDA3" w:themeColor="accent2" w:themeShade="E6"/>
                  </w:rPr>
                  <w:t>This acknowledges that</w:t>
                </w:r>
              </w:sdtContent>
            </w:sdt>
          </w:p>
          <w:p w14:paraId="2D5BC0EA" w14:textId="77777777" w:rsidR="00EE0221" w:rsidRPr="002D5A13" w:rsidRDefault="00000000" w:rsidP="00A60590">
            <w:pPr>
              <w:pStyle w:val="Heading1"/>
            </w:pPr>
            <w:sdt>
              <w:sdtPr>
                <w:id w:val="-1894264171"/>
                <w:placeholder>
                  <w:docPart w:val="4B74FB8E66DA45B9821BA21B32AFB197"/>
                </w:placeholder>
                <w:temporary/>
                <w:showingPlcHdr/>
                <w15:appearance w15:val="hidden"/>
              </w:sdtPr>
              <w:sdtContent>
                <w:r w:rsidR="00A60590" w:rsidRPr="00CB6D27">
                  <w:rPr>
                    <w:color w:val="A4B67A" w:themeColor="accent2" w:themeShade="BF"/>
                  </w:rPr>
                  <w:t>Felix Anderson</w:t>
                </w:r>
              </w:sdtContent>
            </w:sdt>
          </w:p>
          <w:p w14:paraId="3404A0F5" w14:textId="77777777" w:rsidR="00EE0221" w:rsidRDefault="00000000" w:rsidP="00EE0221">
            <w:sdt>
              <w:sdtPr>
                <w:id w:val="31862665"/>
                <w:placeholder>
                  <w:docPart w:val="1593182F8DDE4E0BA5C989812CF9F3D5"/>
                </w:placeholder>
                <w:temporary/>
                <w:showingPlcHdr/>
                <w15:appearance w15:val="hidden"/>
              </w:sdtPr>
              <w:sdtContent>
                <w:r w:rsidR="00A60590" w:rsidRPr="00A60590">
                  <w:t>has successfully completed the Restoration Design Project</w:t>
                </w:r>
              </w:sdtContent>
            </w:sdt>
          </w:p>
        </w:tc>
      </w:tr>
      <w:tr w:rsidR="00A60590" w14:paraId="4321F30C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78394CAF" w14:textId="77777777" w:rsidR="00A60590" w:rsidRDefault="00E301E2" w:rsidP="00E301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1C330E" wp14:editId="36DF7BE0">
                  <wp:extent cx="1435418" cy="691515"/>
                  <wp:effectExtent l="0" t="0" r="0" b="0"/>
                  <wp:docPr id="10" name="Graphic 1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c 10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8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14:paraId="493FBF13" w14:textId="77777777" w:rsidR="00A60590" w:rsidRDefault="00A60590" w:rsidP="00EE0221"/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2D920C27" w14:textId="77777777" w:rsidR="00A60590" w:rsidRDefault="00A60590" w:rsidP="00EE0221"/>
        </w:tc>
        <w:tc>
          <w:tcPr>
            <w:tcW w:w="1908" w:type="dxa"/>
          </w:tcPr>
          <w:p w14:paraId="56E8FC3F" w14:textId="77777777" w:rsidR="00A60590" w:rsidRDefault="00A60590" w:rsidP="00EE0221"/>
        </w:tc>
      </w:tr>
      <w:tr w:rsidR="00A60590" w14:paraId="3BDDDACC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sdt>
            <w:sdtPr>
              <w:id w:val="-1924868400"/>
              <w:placeholder>
                <w:docPart w:val="CC654C968F2E4417828248F06875CC51"/>
              </w:placeholder>
              <w:temporary/>
              <w:showingPlcHdr/>
              <w15:appearance w15:val="hidden"/>
            </w:sdtPr>
            <w:sdtContent>
              <w:p w14:paraId="0875FE5C" w14:textId="77777777" w:rsidR="00A60590" w:rsidRDefault="00A60590" w:rsidP="00A60590">
                <w:pPr>
                  <w:pStyle w:val="Heading2"/>
                </w:pPr>
                <w:r>
                  <w:t>Taylor Phillips</w:t>
                </w:r>
              </w:p>
              <w:p w14:paraId="31ABD196" w14:textId="77777777" w:rsidR="00A60590" w:rsidRDefault="00A60590" w:rsidP="00A60590">
                <w:pPr>
                  <w:pStyle w:val="Heading2"/>
                </w:pPr>
                <w:r>
                  <w:t>Instructor</w:t>
                </w:r>
              </w:p>
            </w:sdtContent>
          </w:sdt>
        </w:tc>
        <w:tc>
          <w:tcPr>
            <w:tcW w:w="540" w:type="dxa"/>
          </w:tcPr>
          <w:p w14:paraId="279429E1" w14:textId="77777777" w:rsidR="00A60590" w:rsidRDefault="00A60590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7A177407" w14:textId="77777777" w:rsidR="00A60590" w:rsidRDefault="00000000" w:rsidP="00EE0221">
            <w:pPr>
              <w:pStyle w:val="Heading2"/>
            </w:pPr>
            <w:sdt>
              <w:sdtPr>
                <w:id w:val="469721237"/>
                <w:placeholder>
                  <w:docPart w:val="222432B6B43940D7AD9841DFDE13A4BF"/>
                </w:placeholder>
                <w:temporary/>
                <w:showingPlcHdr/>
                <w15:appearance w15:val="hidden"/>
              </w:sdtPr>
              <w:sdtContent>
                <w:r w:rsidR="00A60590" w:rsidRPr="009F18E6">
                  <w:t>D</w:t>
                </w:r>
                <w:r w:rsidR="00A60590">
                  <w:t>ate</w:t>
                </w:r>
              </w:sdtContent>
            </w:sdt>
          </w:p>
        </w:tc>
        <w:tc>
          <w:tcPr>
            <w:tcW w:w="1908" w:type="dxa"/>
          </w:tcPr>
          <w:p w14:paraId="70CB21D5" w14:textId="77777777" w:rsidR="00A60590" w:rsidRDefault="00A60590" w:rsidP="00EE0221">
            <w:pPr>
              <w:pStyle w:val="Heading2"/>
            </w:pPr>
          </w:p>
        </w:tc>
      </w:tr>
    </w:tbl>
    <w:p w14:paraId="491F85AC" w14:textId="77777777" w:rsidR="00FA274A" w:rsidRPr="0017680B" w:rsidRDefault="00FA274A" w:rsidP="0017680B">
      <w:pPr>
        <w:rPr>
          <w:sz w:val="20"/>
          <w:szCs w:val="20"/>
        </w:rPr>
      </w:pPr>
    </w:p>
    <w:p w14:paraId="5957EED9" w14:textId="77777777" w:rsidR="00E72773" w:rsidRPr="0017680B" w:rsidRDefault="00E72773" w:rsidP="0017680B">
      <w:pPr>
        <w:rPr>
          <w:sz w:val="20"/>
          <w:szCs w:val="20"/>
        </w:rPr>
        <w:sectPr w:rsidR="00E72773" w:rsidRPr="0017680B" w:rsidSect="0051708E">
          <w:pgSz w:w="15840" w:h="12240" w:orient="landscape" w:code="1"/>
          <w:pgMar w:top="360" w:right="4320" w:bottom="360" w:left="1080" w:header="706" w:footer="706" w:gutter="0"/>
          <w:cols w:space="708"/>
          <w:docGrid w:linePitch="360"/>
        </w:sectPr>
      </w:pPr>
    </w:p>
    <w:p w14:paraId="1D72F318" w14:textId="1924DD7A" w:rsidR="00FA274A" w:rsidRDefault="00CB6D27" w:rsidP="00116854">
      <w:pPr>
        <w:pStyle w:val="Graphicsanchor"/>
      </w:pPr>
      <w:r>
        <w:lastRenderedPageBreak/>
        <w:drawing>
          <wp:inline distT="0" distB="0" distL="0" distR="0" wp14:anchorId="3651611F" wp14:editId="7EB6B6C5">
            <wp:extent cx="6629400" cy="4411980"/>
            <wp:effectExtent l="0" t="0" r="0" b="7620"/>
            <wp:docPr id="1095304348" name="Picture 1" descr="Group of people having fun at music conc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04348" name="Picture 1095304348" descr="Group of people having fun at music concer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74A">
        <mc:AlternateContent>
          <mc:Choice Requires="wps">
            <w:drawing>
              <wp:anchor distT="0" distB="0" distL="114300" distR="114300" simplePos="0" relativeHeight="251658240" behindDoc="1" locked="1" layoutInCell="1" allowOverlap="1" wp14:anchorId="36A00768" wp14:editId="509BF271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1" name="Rect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011AE386" id="Rectangle 1" o:spid="_x0000_s1026" style="position:absolute;margin-left:0;margin-top:0;width:11in;height:612pt;z-index:-251658240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" stroked="f" strokeweight="1pt">
                <v:fill r:id="rId15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735177" w:rsidRPr="00592A0E" w14:paraId="7FEF4440" w14:textId="77777777" w:rsidTr="00AC3984">
        <w:tc>
          <w:tcPr>
            <w:tcW w:w="9918" w:type="dxa"/>
            <w:gridSpan w:val="4"/>
          </w:tcPr>
          <w:sdt>
            <w:sdtPr>
              <w:id w:val="-413012233"/>
              <w:placeholder>
                <w:docPart w:val="09A3F12071814E5BA395564764A488AB"/>
              </w:placeholder>
              <w15:appearance w15:val="hidden"/>
            </w:sdtPr>
            <w:sdtContent>
              <w:p w14:paraId="4204C12E" w14:textId="77777777" w:rsidR="00CB6D27" w:rsidRDefault="00CB6D27" w:rsidP="00524F20">
                <w:pPr>
                  <w:pStyle w:val="Heading3"/>
                </w:pPr>
              </w:p>
              <w:tbl>
                <w:tblPr>
                  <w:tblStyle w:val="TableGrid"/>
                  <w:tblW w:w="0" w:type="auto"/>
                  <w:tblLook w:val="0680" w:firstRow="0" w:lastRow="0" w:firstColumn="1" w:lastColumn="0" w:noHBand="1" w:noVBand="1"/>
                </w:tblPr>
                <w:tblGrid>
                  <w:gridCol w:w="4954"/>
                  <w:gridCol w:w="4954"/>
                </w:tblGrid>
                <w:tr w:rsidR="00CB6D27" w14:paraId="7A3309C0" w14:textId="77777777" w:rsidTr="00CB6D27">
                  <w:tc>
                    <w:tcPr>
                      <w:tcW w:w="4954" w:type="dxa"/>
                    </w:tcPr>
                    <w:p w14:paraId="3285626A" w14:textId="77777777" w:rsidR="00CB6D27" w:rsidRDefault="00CB6D27" w:rsidP="00524F20">
                      <w:pPr>
                        <w:pStyle w:val="Heading3"/>
                      </w:pPr>
                    </w:p>
                  </w:tc>
                  <w:tc>
                    <w:tcPr>
                      <w:tcW w:w="4954" w:type="dxa"/>
                    </w:tcPr>
                    <w:p w14:paraId="421D542D" w14:textId="77777777" w:rsidR="00CB6D27" w:rsidRDefault="00CB6D27" w:rsidP="00524F20">
                      <w:pPr>
                        <w:pStyle w:val="Heading3"/>
                      </w:pPr>
                    </w:p>
                  </w:tc>
                </w:tr>
                <w:tr w:rsidR="00CB6D27" w14:paraId="776D36A7" w14:textId="77777777" w:rsidTr="00CB6D27">
                  <w:tc>
                    <w:tcPr>
                      <w:tcW w:w="4954" w:type="dxa"/>
                    </w:tcPr>
                    <w:p w14:paraId="130A0EED" w14:textId="77777777" w:rsidR="00CB6D27" w:rsidRDefault="00CB6D27" w:rsidP="00524F20">
                      <w:pPr>
                        <w:pStyle w:val="Heading3"/>
                      </w:pPr>
                    </w:p>
                  </w:tc>
                  <w:tc>
                    <w:tcPr>
                      <w:tcW w:w="4954" w:type="dxa"/>
                    </w:tcPr>
                    <w:p w14:paraId="03EB5D76" w14:textId="77777777" w:rsidR="00CB6D27" w:rsidRDefault="00CB6D27" w:rsidP="00524F20">
                      <w:pPr>
                        <w:pStyle w:val="Heading3"/>
                      </w:pPr>
                    </w:p>
                  </w:tc>
                </w:tr>
              </w:tbl>
              <w:p w14:paraId="5DE4A7A6" w14:textId="6FEBBED4" w:rsidR="00735177" w:rsidRPr="00592A0E" w:rsidRDefault="00000000" w:rsidP="00524F20">
                <w:pPr>
                  <w:pStyle w:val="Heading3"/>
                </w:pPr>
              </w:p>
            </w:sdtContent>
          </w:sdt>
          <w:p w14:paraId="28007388" w14:textId="77777777" w:rsidR="00735177" w:rsidRPr="00592A0E" w:rsidRDefault="00000000" w:rsidP="00592A0E">
            <w:pPr>
              <w:pStyle w:val="Heading4"/>
            </w:pPr>
            <w:sdt>
              <w:sdtPr>
                <w:id w:val="-521008837"/>
                <w:placeholder>
                  <w:docPart w:val="B6FF06769EDB4D8985F395641932D711"/>
                </w:placeholder>
                <w:temporary/>
                <w:showingPlcHdr/>
                <w15:appearance w15:val="hidden"/>
              </w:sdtPr>
              <w:sdtContent>
                <w:r w:rsidR="00735177" w:rsidRPr="00CB6D27">
                  <w:rPr>
                    <w:color w:val="2F4852" w:themeColor="accent4" w:themeShade="BF"/>
                  </w:rPr>
                  <w:t>This acknowledges that</w:t>
                </w:r>
              </w:sdtContent>
            </w:sdt>
          </w:p>
          <w:p w14:paraId="345CF549" w14:textId="77777777" w:rsidR="00735177" w:rsidRPr="00592A0E" w:rsidRDefault="00000000" w:rsidP="00665096">
            <w:pPr>
              <w:pStyle w:val="Heading5"/>
            </w:pPr>
            <w:sdt>
              <w:sdtPr>
                <w:id w:val="1811360543"/>
                <w:placeholder>
                  <w:docPart w:val="AB776F8CA9E64230BAE5B58445972360"/>
                </w:placeholder>
                <w:temporary/>
                <w:showingPlcHdr/>
                <w15:appearance w15:val="hidden"/>
              </w:sdtPr>
              <w:sdtContent>
                <w:r w:rsidR="00735177" w:rsidRPr="00CB6D27">
                  <w:rPr>
                    <w:rFonts w:asciiTheme="minorHAnsi" w:hAnsiTheme="minorHAnsi"/>
                  </w:rPr>
                  <w:t>Felix Anderson</w:t>
                </w:r>
              </w:sdtContent>
            </w:sdt>
          </w:p>
          <w:p w14:paraId="6D3AB2EE" w14:textId="77777777" w:rsidR="00735177" w:rsidRPr="00592A0E" w:rsidRDefault="00000000" w:rsidP="00592A0E">
            <w:pPr>
              <w:pStyle w:val="Heading4"/>
            </w:pPr>
            <w:sdt>
              <w:sdtPr>
                <w:id w:val="-1808700188"/>
                <w:placeholder>
                  <w:docPart w:val="4EFA2B4A8C284110BA6722309571DF02"/>
                </w:placeholder>
                <w:temporary/>
                <w:showingPlcHdr/>
                <w15:appearance w15:val="hidden"/>
              </w:sdtPr>
              <w:sdtContent>
                <w:r w:rsidR="00735177" w:rsidRPr="00592A0E">
                  <w:t>has successfully completed the Restoration Design Project</w:t>
                </w:r>
              </w:sdtContent>
            </w:sdt>
          </w:p>
        </w:tc>
      </w:tr>
      <w:tr w:rsidR="00735177" w14:paraId="59774214" w14:textId="77777777" w:rsidTr="004E0C12">
        <w:trPr>
          <w:trHeight w:val="3033"/>
        </w:trPr>
        <w:tc>
          <w:tcPr>
            <w:tcW w:w="3510" w:type="dxa"/>
            <w:tcBorders>
              <w:bottom w:val="single" w:sz="4" w:space="0" w:color="FFFFFF" w:themeColor="background1"/>
            </w:tcBorders>
            <w:vAlign w:val="bottom"/>
          </w:tcPr>
          <w:p w14:paraId="191A4BC1" w14:textId="77777777" w:rsidR="00735177" w:rsidRDefault="004E0C12" w:rsidP="004E0C12">
            <w:pPr>
              <w:jc w:val="center"/>
            </w:pPr>
            <w:r w:rsidRPr="001C589B">
              <w:rPr>
                <w:noProof/>
                <w:color w:val="FFFFFF" w:themeColor="background1"/>
              </w:rPr>
              <w:lastRenderedPageBreak/>
              <w:drawing>
                <wp:inline distT="0" distB="0" distL="0" distR="0" wp14:anchorId="6FE2EA80" wp14:editId="6F4B13C7">
                  <wp:extent cx="1435418" cy="691515"/>
                  <wp:effectExtent l="0" t="0" r="0" b="0"/>
                  <wp:docPr id="6" name="Graphic 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8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14:paraId="20D8F25F" w14:textId="77777777" w:rsidR="00735177" w:rsidRDefault="00735177" w:rsidP="00AC3984"/>
        </w:tc>
        <w:tc>
          <w:tcPr>
            <w:tcW w:w="3960" w:type="dxa"/>
            <w:tcBorders>
              <w:bottom w:val="single" w:sz="4" w:space="0" w:color="FFFFFF" w:themeColor="background1"/>
            </w:tcBorders>
          </w:tcPr>
          <w:p w14:paraId="3DD6F663" w14:textId="77777777" w:rsidR="00735177" w:rsidRDefault="00735177" w:rsidP="00AC3984"/>
        </w:tc>
        <w:tc>
          <w:tcPr>
            <w:tcW w:w="1908" w:type="dxa"/>
          </w:tcPr>
          <w:p w14:paraId="7AB6FF90" w14:textId="77777777" w:rsidR="00735177" w:rsidRDefault="00735177" w:rsidP="00AC3984"/>
        </w:tc>
      </w:tr>
      <w:tr w:rsidR="00735177" w14:paraId="179489EB" w14:textId="77777777" w:rsidTr="004E0C12">
        <w:tc>
          <w:tcPr>
            <w:tcW w:w="3510" w:type="dxa"/>
            <w:tcBorders>
              <w:top w:val="single" w:sz="4" w:space="0" w:color="FFFFFF" w:themeColor="background1"/>
            </w:tcBorders>
            <w:tcMar>
              <w:top w:w="115" w:type="dxa"/>
              <w:left w:w="0" w:type="dxa"/>
              <w:right w:w="0" w:type="dxa"/>
            </w:tcMar>
          </w:tcPr>
          <w:sdt>
            <w:sdtPr>
              <w:id w:val="-1192065945"/>
              <w:placeholder>
                <w:docPart w:val="A333EFBC86534E6694F6278119A9594A"/>
              </w:placeholder>
              <w:temporary/>
              <w:showingPlcHdr/>
              <w15:appearance w15:val="hidden"/>
            </w:sdtPr>
            <w:sdtContent>
              <w:p w14:paraId="4F2EE264" w14:textId="77777777" w:rsidR="00735177" w:rsidRDefault="00735177" w:rsidP="00592A0E">
                <w:pPr>
                  <w:pStyle w:val="Heading6"/>
                </w:pPr>
                <w:r>
                  <w:t>Taylor Phillips</w:t>
                </w:r>
              </w:p>
              <w:p w14:paraId="54AFEA19" w14:textId="77777777" w:rsidR="00735177" w:rsidRDefault="00735177" w:rsidP="00592A0E">
                <w:pPr>
                  <w:pStyle w:val="Heading6"/>
                </w:pPr>
                <w:r>
                  <w:t>Instructor</w:t>
                </w:r>
              </w:p>
            </w:sdtContent>
          </w:sdt>
        </w:tc>
        <w:tc>
          <w:tcPr>
            <w:tcW w:w="540" w:type="dxa"/>
          </w:tcPr>
          <w:p w14:paraId="7BB49DC4" w14:textId="77777777" w:rsidR="00735177" w:rsidRDefault="00735177" w:rsidP="00592A0E">
            <w:pPr>
              <w:pStyle w:val="Heading6"/>
            </w:pPr>
          </w:p>
        </w:tc>
        <w:tc>
          <w:tcPr>
            <w:tcW w:w="3960" w:type="dxa"/>
            <w:tcBorders>
              <w:top w:val="single" w:sz="4" w:space="0" w:color="FFFFFF" w:themeColor="background1"/>
            </w:tcBorders>
            <w:tcMar>
              <w:top w:w="115" w:type="dxa"/>
              <w:left w:w="0" w:type="dxa"/>
              <w:right w:w="0" w:type="dxa"/>
            </w:tcMar>
          </w:tcPr>
          <w:p w14:paraId="5B155C7E" w14:textId="77777777" w:rsidR="00735177" w:rsidRDefault="00000000" w:rsidP="00592A0E">
            <w:pPr>
              <w:pStyle w:val="Heading6"/>
            </w:pPr>
            <w:sdt>
              <w:sdtPr>
                <w:id w:val="-1320111691"/>
                <w:placeholder>
                  <w:docPart w:val="F3E0965017AE4F9F860C1348CD5EBA8F"/>
                </w:placeholder>
                <w:temporary/>
                <w:showingPlcHdr/>
                <w15:appearance w15:val="hidden"/>
              </w:sdtPr>
              <w:sdtContent>
                <w:r w:rsidR="00735177" w:rsidRPr="009F18E6">
                  <w:t>D</w:t>
                </w:r>
                <w:r w:rsidR="00735177">
                  <w:t>ate</w:t>
                </w:r>
              </w:sdtContent>
            </w:sdt>
          </w:p>
        </w:tc>
        <w:tc>
          <w:tcPr>
            <w:tcW w:w="1908" w:type="dxa"/>
          </w:tcPr>
          <w:p w14:paraId="5D8A2404" w14:textId="77777777" w:rsidR="00735177" w:rsidRDefault="00735177" w:rsidP="00592A0E">
            <w:pPr>
              <w:pStyle w:val="Heading6"/>
            </w:pPr>
          </w:p>
        </w:tc>
      </w:tr>
    </w:tbl>
    <w:p w14:paraId="387BB564" w14:textId="77777777" w:rsidR="00FA274A" w:rsidRPr="0017680B" w:rsidRDefault="00FA274A" w:rsidP="00FA274A">
      <w:pPr>
        <w:rPr>
          <w:sz w:val="20"/>
          <w:szCs w:val="20"/>
        </w:rPr>
      </w:pPr>
    </w:p>
    <w:p w14:paraId="7CEA9FEE" w14:textId="77777777" w:rsidR="00735177" w:rsidRPr="0017680B" w:rsidRDefault="00735177" w:rsidP="00FA274A">
      <w:pPr>
        <w:rPr>
          <w:sz w:val="20"/>
          <w:szCs w:val="20"/>
        </w:rPr>
        <w:sectPr w:rsidR="00735177" w:rsidRPr="0017680B" w:rsidSect="0051708E">
          <w:pgSz w:w="15840" w:h="12240" w:orient="landscape" w:code="1"/>
          <w:pgMar w:top="360" w:right="4320" w:bottom="360" w:left="1080" w:header="706" w:footer="706" w:gutter="0"/>
          <w:cols w:space="708"/>
          <w:docGrid w:linePitch="360"/>
        </w:sectPr>
      </w:pPr>
    </w:p>
    <w:p w14:paraId="50066F29" w14:textId="77777777" w:rsidR="00C73417" w:rsidRDefault="00C73417" w:rsidP="00116854">
      <w:pPr>
        <w:pStyle w:val="Graphicsanchor"/>
      </w:pPr>
      <w:r>
        <w:lastRenderedPageBreak/>
        <mc:AlternateContent>
          <mc:Choice Requires="wps">
            <w:drawing>
              <wp:anchor distT="0" distB="0" distL="114300" distR="114300" simplePos="0" relativeHeight="251660288" behindDoc="1" locked="1" layoutInCell="1" allowOverlap="1" wp14:anchorId="2E42AD0F" wp14:editId="4EF5E45A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0E29F36A" id="Rectangle 2" o:spid="_x0000_s1026" alt="&quot;&quot;" style="position:absolute;margin-left:0;margin-top:0;width:11in;height:612pt;z-index:-25165619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" stroked="f" strokeweight="1pt">
                <v:fill r:id="rId19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B970EA" w:rsidRPr="00437B31" w14:paraId="0E0264E3" w14:textId="77777777" w:rsidTr="00AC3984">
        <w:tc>
          <w:tcPr>
            <w:tcW w:w="9918" w:type="dxa"/>
            <w:gridSpan w:val="4"/>
          </w:tcPr>
          <w:p w14:paraId="21E361EC" w14:textId="77777777" w:rsidR="00B970EA" w:rsidRPr="00437B31" w:rsidRDefault="00000000" w:rsidP="00437B31">
            <w:pPr>
              <w:pStyle w:val="Heading7"/>
            </w:pPr>
            <w:sdt>
              <w:sdtPr>
                <w:id w:val="-622225515"/>
                <w:placeholder>
                  <w:docPart w:val="64F911BD62D24F2EA7A0DEB35B463797"/>
                </w:placeholder>
                <w:showingPlcHdr/>
                <w15:appearance w15:val="hidden"/>
              </w:sdtPr>
              <w:sdtContent>
                <w:r w:rsidR="00B970EA" w:rsidRPr="00CB6D27">
                  <w:rPr>
                    <w:rFonts w:asciiTheme="minorHAnsi" w:hAnsiTheme="minorHAnsi"/>
                  </w:rPr>
                  <w:t>CERTIFICATE OF ACHIEVEMENT</w:t>
                </w:r>
              </w:sdtContent>
            </w:sdt>
          </w:p>
          <w:p w14:paraId="2B304F09" w14:textId="77777777" w:rsidR="00B970EA" w:rsidRPr="00437B31" w:rsidRDefault="00000000" w:rsidP="00437B31">
            <w:pPr>
              <w:pStyle w:val="Heading8"/>
            </w:pPr>
            <w:sdt>
              <w:sdtPr>
                <w:id w:val="-1752339759"/>
                <w:placeholder>
                  <w:docPart w:val="3B25DA1945FB4B2EBA5EF618B7626FD2"/>
                </w:placeholder>
                <w:temporary/>
                <w:showingPlcHdr/>
                <w15:appearance w15:val="hidden"/>
              </w:sdtPr>
              <w:sdtContent>
                <w:r w:rsidR="00B970EA" w:rsidRPr="00116854">
                  <w:t>This acknowledges that</w:t>
                </w:r>
              </w:sdtContent>
            </w:sdt>
          </w:p>
          <w:p w14:paraId="7754DDDD" w14:textId="77777777" w:rsidR="00B970EA" w:rsidRPr="00437B31" w:rsidRDefault="00000000" w:rsidP="00437B31">
            <w:pPr>
              <w:pStyle w:val="Heading9"/>
            </w:pPr>
            <w:sdt>
              <w:sdtPr>
                <w:id w:val="1077173149"/>
                <w:placeholder>
                  <w:docPart w:val="6334C80D7F5C4297AC72FC2AB38BA15C"/>
                </w:placeholder>
                <w:temporary/>
                <w:showingPlcHdr/>
                <w15:appearance w15:val="hidden"/>
              </w:sdtPr>
              <w:sdtContent>
                <w:r w:rsidR="00B970EA" w:rsidRPr="00437B31">
                  <w:t>Felix Anderson</w:t>
                </w:r>
              </w:sdtContent>
            </w:sdt>
          </w:p>
          <w:p w14:paraId="0DD06013" w14:textId="77777777" w:rsidR="00B970EA" w:rsidRPr="00437B31" w:rsidRDefault="00000000" w:rsidP="00437B31">
            <w:pPr>
              <w:pStyle w:val="Heading8"/>
            </w:pPr>
            <w:sdt>
              <w:sdtPr>
                <w:id w:val="-420334938"/>
                <w:placeholder>
                  <w:docPart w:val="B935A56B8ED548E88872637F6E43ED17"/>
                </w:placeholder>
                <w:temporary/>
                <w:showingPlcHdr/>
                <w15:appearance w15:val="hidden"/>
              </w:sdtPr>
              <w:sdtContent>
                <w:r w:rsidR="00B970EA" w:rsidRPr="00437B31">
                  <w:t>has successfully completed the Restoration Design Project</w:t>
                </w:r>
              </w:sdtContent>
            </w:sdt>
          </w:p>
        </w:tc>
      </w:tr>
      <w:tr w:rsidR="00B970EA" w14:paraId="202D642A" w14:textId="77777777" w:rsidTr="00F64A4A">
        <w:trPr>
          <w:trHeight w:val="3033"/>
        </w:trPr>
        <w:tc>
          <w:tcPr>
            <w:tcW w:w="3510" w:type="dxa"/>
            <w:tcBorders>
              <w:bottom w:val="single" w:sz="4" w:space="0" w:color="3F616F" w:themeColor="accent4"/>
            </w:tcBorders>
            <w:vAlign w:val="bottom"/>
          </w:tcPr>
          <w:p w14:paraId="0CE523D9" w14:textId="77777777" w:rsidR="00B970EA" w:rsidRDefault="00D93E32" w:rsidP="00AC3984">
            <w:pPr>
              <w:jc w:val="center"/>
            </w:pPr>
            <w:r w:rsidRPr="00B710C2">
              <w:rPr>
                <w:noProof/>
                <w:color w:val="3F616F" w:themeColor="accent4"/>
              </w:rPr>
              <w:drawing>
                <wp:inline distT="0" distB="0" distL="0" distR="0" wp14:anchorId="4A462A9C" wp14:editId="00DD7B51">
                  <wp:extent cx="1435418" cy="691515"/>
                  <wp:effectExtent l="0" t="0" r="0" b="0"/>
                  <wp:docPr id="16" name="Graphic 1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Graphic 1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8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14:paraId="4D9CE4F8" w14:textId="77777777" w:rsidR="00B970EA" w:rsidRDefault="00B970EA" w:rsidP="00AC3984"/>
        </w:tc>
        <w:tc>
          <w:tcPr>
            <w:tcW w:w="3960" w:type="dxa"/>
            <w:tcBorders>
              <w:bottom w:val="single" w:sz="4" w:space="0" w:color="3F616F" w:themeColor="accent4"/>
            </w:tcBorders>
          </w:tcPr>
          <w:p w14:paraId="1708CD39" w14:textId="77777777" w:rsidR="00B970EA" w:rsidRDefault="00B970EA" w:rsidP="00AC3984"/>
        </w:tc>
        <w:tc>
          <w:tcPr>
            <w:tcW w:w="1908" w:type="dxa"/>
          </w:tcPr>
          <w:p w14:paraId="47B5AFFD" w14:textId="77777777" w:rsidR="00B970EA" w:rsidRDefault="00B970EA" w:rsidP="00AC3984"/>
        </w:tc>
      </w:tr>
      <w:tr w:rsidR="00B970EA" w14:paraId="47FEDCB8" w14:textId="77777777" w:rsidTr="00F64A4A">
        <w:tc>
          <w:tcPr>
            <w:tcW w:w="3510" w:type="dxa"/>
            <w:tcBorders>
              <w:top w:val="single" w:sz="4" w:space="0" w:color="3F616F" w:themeColor="accent4"/>
            </w:tcBorders>
            <w:tcMar>
              <w:top w:w="115" w:type="dxa"/>
              <w:left w:w="0" w:type="dxa"/>
              <w:right w:w="0" w:type="dxa"/>
            </w:tcMar>
          </w:tcPr>
          <w:sdt>
            <w:sdtPr>
              <w:id w:val="1596585025"/>
              <w:placeholder>
                <w:docPart w:val="7F181607141940E49AC40FE1E86C2034"/>
              </w:placeholder>
              <w:temporary/>
              <w:showingPlcHdr/>
              <w15:appearance w15:val="hidden"/>
            </w:sdtPr>
            <w:sdtContent>
              <w:p w14:paraId="08685E47" w14:textId="77777777" w:rsidR="00B970EA" w:rsidRDefault="00B970EA" w:rsidP="00437B31">
                <w:pPr>
                  <w:pStyle w:val="Heading10"/>
                </w:pPr>
                <w:r>
                  <w:t>Taylor Phillips</w:t>
                </w:r>
              </w:p>
              <w:p w14:paraId="26F5740E" w14:textId="77777777" w:rsidR="00B970EA" w:rsidRDefault="00B970EA" w:rsidP="00437B31">
                <w:pPr>
                  <w:pStyle w:val="Heading10"/>
                </w:pPr>
                <w:r>
                  <w:t>Instructor</w:t>
                </w:r>
              </w:p>
            </w:sdtContent>
          </w:sdt>
        </w:tc>
        <w:tc>
          <w:tcPr>
            <w:tcW w:w="540" w:type="dxa"/>
          </w:tcPr>
          <w:p w14:paraId="317201A6" w14:textId="77777777" w:rsidR="00B970EA" w:rsidRDefault="00B970EA" w:rsidP="00437B31">
            <w:pPr>
              <w:pStyle w:val="Heading10"/>
            </w:pPr>
          </w:p>
        </w:tc>
        <w:tc>
          <w:tcPr>
            <w:tcW w:w="3960" w:type="dxa"/>
            <w:tcBorders>
              <w:top w:val="single" w:sz="4" w:space="0" w:color="3F616F" w:themeColor="accent4"/>
            </w:tcBorders>
            <w:tcMar>
              <w:top w:w="115" w:type="dxa"/>
              <w:left w:w="0" w:type="dxa"/>
              <w:right w:w="0" w:type="dxa"/>
            </w:tcMar>
          </w:tcPr>
          <w:p w14:paraId="7DB5F87F" w14:textId="77777777" w:rsidR="00B970EA" w:rsidRDefault="00000000" w:rsidP="00437B31">
            <w:pPr>
              <w:pStyle w:val="Heading10"/>
            </w:pPr>
            <w:sdt>
              <w:sdtPr>
                <w:id w:val="-808015360"/>
                <w:placeholder>
                  <w:docPart w:val="D45E44CE8211439BB1F32E48B7E3FCCF"/>
                </w:placeholder>
                <w:temporary/>
                <w:showingPlcHdr/>
                <w15:appearance w15:val="hidden"/>
              </w:sdtPr>
              <w:sdtContent>
                <w:r w:rsidR="00B970EA" w:rsidRPr="009F18E6">
                  <w:t>D</w:t>
                </w:r>
                <w:r w:rsidR="00B970EA">
                  <w:t>ate</w:t>
                </w:r>
              </w:sdtContent>
            </w:sdt>
          </w:p>
        </w:tc>
        <w:tc>
          <w:tcPr>
            <w:tcW w:w="1908" w:type="dxa"/>
          </w:tcPr>
          <w:p w14:paraId="490B0D02" w14:textId="77777777" w:rsidR="00B970EA" w:rsidRDefault="00B970EA" w:rsidP="00437B31">
            <w:pPr>
              <w:pStyle w:val="Heading10"/>
            </w:pPr>
          </w:p>
        </w:tc>
      </w:tr>
    </w:tbl>
    <w:p w14:paraId="17665444" w14:textId="77777777" w:rsidR="00EE0221" w:rsidRPr="0017680B" w:rsidRDefault="00EE0221" w:rsidP="00EE0221">
      <w:pPr>
        <w:rPr>
          <w:sz w:val="20"/>
          <w:szCs w:val="20"/>
        </w:rPr>
      </w:pPr>
    </w:p>
    <w:sectPr w:rsidR="00EE0221" w:rsidRPr="0017680B" w:rsidSect="0051708E">
      <w:pgSz w:w="15840" w:h="12240" w:orient="landscape" w:code="1"/>
      <w:pgMar w:top="360" w:right="4320" w:bottom="36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47A4A3" w14:textId="77777777" w:rsidR="00C511C2" w:rsidRDefault="00C511C2" w:rsidP="00EE0221">
      <w:r>
        <w:separator/>
      </w:r>
    </w:p>
  </w:endnote>
  <w:endnote w:type="continuationSeparator" w:id="0">
    <w:p w14:paraId="2878534F" w14:textId="77777777" w:rsidR="00C511C2" w:rsidRDefault="00C511C2" w:rsidP="00EE0221">
      <w:r>
        <w:continuationSeparator/>
      </w:r>
    </w:p>
  </w:endnote>
  <w:endnote w:type="continuationNotice" w:id="1">
    <w:p w14:paraId="24C608A5" w14:textId="77777777" w:rsidR="00C511C2" w:rsidRDefault="00C511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2728BF" w14:textId="77777777" w:rsidR="00C511C2" w:rsidRDefault="00C511C2" w:rsidP="00EE0221">
      <w:r>
        <w:separator/>
      </w:r>
    </w:p>
  </w:footnote>
  <w:footnote w:type="continuationSeparator" w:id="0">
    <w:p w14:paraId="74E6C2C5" w14:textId="77777777" w:rsidR="00C511C2" w:rsidRDefault="00C511C2" w:rsidP="00EE0221">
      <w:r>
        <w:continuationSeparator/>
      </w:r>
    </w:p>
  </w:footnote>
  <w:footnote w:type="continuationNotice" w:id="1">
    <w:p w14:paraId="2D55BF3B" w14:textId="77777777" w:rsidR="00C511C2" w:rsidRDefault="00C511C2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D27"/>
    <w:rsid w:val="00013987"/>
    <w:rsid w:val="00041075"/>
    <w:rsid w:val="000F0307"/>
    <w:rsid w:val="000F0AA7"/>
    <w:rsid w:val="00116854"/>
    <w:rsid w:val="00122E8B"/>
    <w:rsid w:val="0012300C"/>
    <w:rsid w:val="00124BD7"/>
    <w:rsid w:val="00144EEF"/>
    <w:rsid w:val="00167132"/>
    <w:rsid w:val="0017680B"/>
    <w:rsid w:val="00184261"/>
    <w:rsid w:val="001975D5"/>
    <w:rsid w:val="001A40C6"/>
    <w:rsid w:val="001C1888"/>
    <w:rsid w:val="00204411"/>
    <w:rsid w:val="002A0730"/>
    <w:rsid w:val="00334C98"/>
    <w:rsid w:val="00361A18"/>
    <w:rsid w:val="003A2B7C"/>
    <w:rsid w:val="003B1D8F"/>
    <w:rsid w:val="003C54D0"/>
    <w:rsid w:val="00417247"/>
    <w:rsid w:val="004361BD"/>
    <w:rsid w:val="00437B31"/>
    <w:rsid w:val="00472816"/>
    <w:rsid w:val="004E0C12"/>
    <w:rsid w:val="004E2057"/>
    <w:rsid w:val="00516B61"/>
    <w:rsid w:val="0051708E"/>
    <w:rsid w:val="00524F20"/>
    <w:rsid w:val="0053562E"/>
    <w:rsid w:val="005839F8"/>
    <w:rsid w:val="00592A0E"/>
    <w:rsid w:val="005F6F8B"/>
    <w:rsid w:val="00614FFC"/>
    <w:rsid w:val="00635012"/>
    <w:rsid w:val="00665096"/>
    <w:rsid w:val="00693190"/>
    <w:rsid w:val="006A0D65"/>
    <w:rsid w:val="006A72A9"/>
    <w:rsid w:val="006D257E"/>
    <w:rsid w:val="006D3971"/>
    <w:rsid w:val="006D7EC9"/>
    <w:rsid w:val="00717FF1"/>
    <w:rsid w:val="00724176"/>
    <w:rsid w:val="00735177"/>
    <w:rsid w:val="00741D2A"/>
    <w:rsid w:val="007426D5"/>
    <w:rsid w:val="00756E38"/>
    <w:rsid w:val="007B6411"/>
    <w:rsid w:val="00810035"/>
    <w:rsid w:val="00813120"/>
    <w:rsid w:val="008F2D8B"/>
    <w:rsid w:val="00931D09"/>
    <w:rsid w:val="009377E1"/>
    <w:rsid w:val="00973E5C"/>
    <w:rsid w:val="00977181"/>
    <w:rsid w:val="00983BF5"/>
    <w:rsid w:val="009A75BF"/>
    <w:rsid w:val="009F0925"/>
    <w:rsid w:val="00A60590"/>
    <w:rsid w:val="00AF6417"/>
    <w:rsid w:val="00B02C2D"/>
    <w:rsid w:val="00B572B8"/>
    <w:rsid w:val="00B71DC5"/>
    <w:rsid w:val="00B970EA"/>
    <w:rsid w:val="00BA2F0F"/>
    <w:rsid w:val="00BC2BB1"/>
    <w:rsid w:val="00BD7532"/>
    <w:rsid w:val="00BF4496"/>
    <w:rsid w:val="00C11EA2"/>
    <w:rsid w:val="00C464B3"/>
    <w:rsid w:val="00C511C2"/>
    <w:rsid w:val="00C64B98"/>
    <w:rsid w:val="00C714FF"/>
    <w:rsid w:val="00C71FC4"/>
    <w:rsid w:val="00C73417"/>
    <w:rsid w:val="00CB5BCF"/>
    <w:rsid w:val="00CB6D27"/>
    <w:rsid w:val="00D00A8D"/>
    <w:rsid w:val="00D51D67"/>
    <w:rsid w:val="00D55B36"/>
    <w:rsid w:val="00D60571"/>
    <w:rsid w:val="00D75626"/>
    <w:rsid w:val="00D7577A"/>
    <w:rsid w:val="00D93E32"/>
    <w:rsid w:val="00DA77E8"/>
    <w:rsid w:val="00DB2FF8"/>
    <w:rsid w:val="00DC15E4"/>
    <w:rsid w:val="00E301E2"/>
    <w:rsid w:val="00E3155D"/>
    <w:rsid w:val="00E614BD"/>
    <w:rsid w:val="00E72773"/>
    <w:rsid w:val="00E82571"/>
    <w:rsid w:val="00E85615"/>
    <w:rsid w:val="00E9329F"/>
    <w:rsid w:val="00E96E75"/>
    <w:rsid w:val="00EA3541"/>
    <w:rsid w:val="00EC24C8"/>
    <w:rsid w:val="00ED22B7"/>
    <w:rsid w:val="00EE0221"/>
    <w:rsid w:val="00EE7992"/>
    <w:rsid w:val="00EF4798"/>
    <w:rsid w:val="00F24077"/>
    <w:rsid w:val="00F30110"/>
    <w:rsid w:val="00F329B7"/>
    <w:rsid w:val="00F5337A"/>
    <w:rsid w:val="00F613C4"/>
    <w:rsid w:val="00F64A4A"/>
    <w:rsid w:val="00F7345D"/>
    <w:rsid w:val="00FA274A"/>
    <w:rsid w:val="00FE0986"/>
    <w:rsid w:val="00FE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F18F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193441" w:themeColor="accent5"/>
        <w:sz w:val="36"/>
        <w:szCs w:val="3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417"/>
    <w:rPr>
      <w:spacing w:val="15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0590"/>
    <w:pPr>
      <w:keepNext/>
      <w:keepLines/>
      <w:spacing w:before="120" w:line="216" w:lineRule="auto"/>
      <w:outlineLvl w:val="0"/>
    </w:pPr>
    <w:rPr>
      <w:rFonts w:asciiTheme="majorHAnsi" w:eastAsiaTheme="majorEastAsia" w:hAnsiTheme="majorHAnsi" w:cstheme="majorBidi"/>
      <w:caps/>
      <w:sz w:val="12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0590"/>
    <w:pPr>
      <w:keepNext/>
      <w:keepLines/>
      <w:outlineLvl w:val="1"/>
    </w:pPr>
    <w:rPr>
      <w:rFonts w:asciiTheme="majorHAnsi" w:eastAsiaTheme="majorEastAsia" w:hAnsiTheme="majorHAnsi" w:cstheme="majorBidi"/>
      <w:spacing w:val="2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24F20"/>
    <w:pPr>
      <w:keepLines/>
      <w:spacing w:after="1680"/>
      <w:outlineLvl w:val="2"/>
    </w:pPr>
    <w:rPr>
      <w:rFonts w:asciiTheme="majorHAnsi" w:eastAsiaTheme="majorEastAsia" w:hAnsiTheme="majorHAnsi" w:cstheme="majorBidi"/>
      <w:caps/>
      <w:color w:val="FFFFFF" w:themeColor="background1"/>
      <w:spacing w:val="20"/>
      <w:sz w:val="4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F30110"/>
    <w:pPr>
      <w:keepNext/>
      <w:keepLines/>
      <w:outlineLvl w:val="3"/>
    </w:pPr>
    <w:rPr>
      <w:rFonts w:eastAsiaTheme="majorEastAsia" w:cstheme="majorBidi"/>
      <w:iCs/>
      <w:color w:val="FFFFFF" w:themeColor="background1"/>
    </w:rPr>
  </w:style>
  <w:style w:type="paragraph" w:styleId="Heading5">
    <w:name w:val="heading 5"/>
    <w:basedOn w:val="Normal"/>
    <w:next w:val="Normal"/>
    <w:link w:val="Heading5Char"/>
    <w:uiPriority w:val="9"/>
    <w:qFormat/>
    <w:rsid w:val="00665096"/>
    <w:pPr>
      <w:keepNext/>
      <w:keepLines/>
      <w:spacing w:before="120" w:line="216" w:lineRule="auto"/>
      <w:outlineLvl w:val="4"/>
    </w:pPr>
    <w:rPr>
      <w:rFonts w:asciiTheme="majorHAnsi" w:eastAsiaTheme="majorEastAsia" w:hAnsiTheme="majorHAnsi" w:cstheme="majorBidi"/>
      <w:caps/>
      <w:color w:val="FFFFFF" w:themeColor="background1"/>
      <w:spacing w:val="20"/>
      <w:sz w:val="1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167132"/>
    <w:pPr>
      <w:keepLines/>
      <w:outlineLvl w:val="5"/>
    </w:pPr>
    <w:rPr>
      <w:rFonts w:asciiTheme="majorHAnsi" w:eastAsiaTheme="majorEastAsia" w:hAnsiTheme="majorHAnsi" w:cstheme="majorBidi"/>
      <w:color w:val="FFFFFF" w:themeColor="background1"/>
      <w:spacing w:val="20"/>
      <w:sz w:val="28"/>
    </w:rPr>
  </w:style>
  <w:style w:type="paragraph" w:styleId="Heading7">
    <w:name w:val="heading 7"/>
    <w:basedOn w:val="Normal"/>
    <w:next w:val="Normal"/>
    <w:link w:val="Heading7Char"/>
    <w:uiPriority w:val="9"/>
    <w:qFormat/>
    <w:rsid w:val="00116854"/>
    <w:pPr>
      <w:keepNext/>
      <w:keepLines/>
      <w:spacing w:after="1680"/>
      <w:outlineLvl w:val="6"/>
    </w:pPr>
    <w:rPr>
      <w:rFonts w:asciiTheme="majorHAnsi" w:eastAsiaTheme="majorEastAsia" w:hAnsiTheme="majorHAnsi" w:cstheme="majorBidi"/>
      <w:iCs/>
      <w:caps/>
      <w:color w:val="3F616F" w:themeColor="accent4"/>
      <w:spacing w:val="20"/>
      <w:sz w:val="48"/>
    </w:rPr>
  </w:style>
  <w:style w:type="paragraph" w:styleId="Heading8">
    <w:name w:val="heading 8"/>
    <w:basedOn w:val="Normal"/>
    <w:next w:val="Normal"/>
    <w:link w:val="Heading8Char"/>
    <w:uiPriority w:val="9"/>
    <w:qFormat/>
    <w:rsid w:val="00116854"/>
    <w:pPr>
      <w:keepLines/>
      <w:outlineLvl w:val="7"/>
    </w:pPr>
    <w:rPr>
      <w:rFonts w:eastAsiaTheme="majorEastAsia" w:cstheme="majorBidi"/>
      <w:color w:val="3F616F" w:themeColor="accent4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417247"/>
    <w:pPr>
      <w:keepNext/>
      <w:keepLines/>
      <w:spacing w:before="120" w:line="216" w:lineRule="auto"/>
      <w:outlineLvl w:val="8"/>
    </w:pPr>
    <w:rPr>
      <w:rFonts w:asciiTheme="majorHAnsi" w:eastAsiaTheme="majorEastAsia" w:hAnsiTheme="majorHAnsi" w:cstheme="majorBidi"/>
      <w:iCs/>
      <w:caps/>
      <w:color w:val="3F616F" w:themeColor="accent4"/>
      <w:spacing w:val="20"/>
      <w:sz w:val="1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1">
    <w:name w:val="Table 1"/>
    <w:basedOn w:val="TableNormal"/>
    <w:uiPriority w:val="99"/>
    <w:rsid w:val="002A0730"/>
    <w:rPr>
      <w:rFonts w:cs="Times New Roman"/>
      <w:sz w:val="18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cantSplit/>
    </w:trPr>
    <w:tblStylePr w:type="firstRow">
      <w:rPr>
        <w:b/>
        <w:color w:val="FFFFFF" w:themeColor="background1"/>
      </w:rPr>
      <w:tblPr/>
      <w:tcPr>
        <w:shd w:val="clear" w:color="auto" w:fill="E0E0D5" w:themeFill="accent1"/>
      </w:tcPr>
    </w:tblStylePr>
    <w:tblStylePr w:type="firstCol">
      <w:pPr>
        <w:wordWrap/>
        <w:jc w:val="left"/>
      </w:pPr>
    </w:tblStylePr>
  </w:style>
  <w:style w:type="paragraph" w:styleId="Header">
    <w:name w:val="header"/>
    <w:basedOn w:val="Normal"/>
    <w:link w:val="HeaderChar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6B61"/>
    <w:rPr>
      <w:spacing w:val="20"/>
    </w:rPr>
  </w:style>
  <w:style w:type="paragraph" w:styleId="Footer">
    <w:name w:val="footer"/>
    <w:basedOn w:val="Normal"/>
    <w:link w:val="FooterChar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6B61"/>
    <w:rPr>
      <w:spacing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60590"/>
    <w:rPr>
      <w:rFonts w:asciiTheme="majorHAnsi" w:eastAsiaTheme="majorEastAsia" w:hAnsiTheme="majorHAnsi" w:cstheme="majorBidi"/>
      <w:caps/>
      <w:spacing w:val="15"/>
      <w:sz w:val="120"/>
      <w:szCs w:val="32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EE0221"/>
    <w:pPr>
      <w:numPr>
        <w:ilvl w:val="1"/>
      </w:numPr>
    </w:pPr>
    <w:rPr>
      <w:rFonts w:asciiTheme="majorHAnsi" w:eastAsiaTheme="minorEastAsia" w:hAnsiTheme="majorHAnsi"/>
      <w:caps/>
      <w:color w:val="A3B0A9" w:themeColor="accent6" w:themeTint="99"/>
      <w:sz w:val="5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AF6417"/>
    <w:rPr>
      <w:rFonts w:asciiTheme="majorHAnsi" w:eastAsiaTheme="minorEastAsia" w:hAnsiTheme="majorHAnsi"/>
      <w:caps/>
      <w:color w:val="A3B0A9" w:themeColor="accent6" w:themeTint="99"/>
      <w:spacing w:val="15"/>
      <w:sz w:val="52"/>
    </w:rPr>
  </w:style>
  <w:style w:type="paragraph" w:styleId="Title">
    <w:name w:val="Title"/>
    <w:basedOn w:val="Normal"/>
    <w:next w:val="Normal"/>
    <w:link w:val="TitleChar"/>
    <w:uiPriority w:val="10"/>
    <w:qFormat/>
    <w:rsid w:val="00A60590"/>
    <w:pPr>
      <w:spacing w:after="1680"/>
      <w:contextualSpacing/>
    </w:pPr>
    <w:rPr>
      <w:rFonts w:asciiTheme="majorHAnsi" w:eastAsiaTheme="majorEastAsia" w:hAnsiTheme="majorHAnsi" w:cstheme="majorBidi"/>
      <w:caps/>
      <w:spacing w:val="2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590"/>
    <w:rPr>
      <w:rFonts w:asciiTheme="majorHAnsi" w:eastAsiaTheme="majorEastAsia" w:hAnsiTheme="majorHAnsi" w:cstheme="majorBidi"/>
      <w:caps/>
      <w:spacing w:val="20"/>
      <w:kern w:val="28"/>
      <w:sz w:val="4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60590"/>
    <w:rPr>
      <w:rFonts w:asciiTheme="majorHAnsi" w:eastAsiaTheme="majorEastAsia" w:hAnsiTheme="majorHAnsi" w:cstheme="majorBidi"/>
      <w:spacing w:val="2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4F20"/>
    <w:rPr>
      <w:rFonts w:asciiTheme="majorHAnsi" w:eastAsiaTheme="majorEastAsia" w:hAnsiTheme="majorHAnsi" w:cstheme="majorBidi"/>
      <w:caps/>
      <w:color w:val="FFFFFF" w:themeColor="background1"/>
      <w:spacing w:val="20"/>
      <w:sz w:val="4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30110"/>
    <w:rPr>
      <w:rFonts w:eastAsiaTheme="majorEastAsia" w:cstheme="majorBidi"/>
      <w:iCs/>
      <w:color w:val="FFFFFF" w:themeColor="background1"/>
      <w:spacing w:val="15"/>
    </w:rPr>
  </w:style>
  <w:style w:type="character" w:customStyle="1" w:styleId="Heading5Char">
    <w:name w:val="Heading 5 Char"/>
    <w:basedOn w:val="DefaultParagraphFont"/>
    <w:link w:val="Heading5"/>
    <w:uiPriority w:val="9"/>
    <w:rsid w:val="00665096"/>
    <w:rPr>
      <w:rFonts w:asciiTheme="majorHAnsi" w:eastAsiaTheme="majorEastAsia" w:hAnsiTheme="majorHAnsi" w:cstheme="majorBidi"/>
      <w:caps/>
      <w:color w:val="FFFFFF" w:themeColor="background1"/>
      <w:spacing w:val="20"/>
      <w:sz w:val="120"/>
    </w:rPr>
  </w:style>
  <w:style w:type="character" w:customStyle="1" w:styleId="Heading6Char">
    <w:name w:val="Heading 6 Char"/>
    <w:basedOn w:val="DefaultParagraphFont"/>
    <w:link w:val="Heading6"/>
    <w:uiPriority w:val="9"/>
    <w:rsid w:val="00167132"/>
    <w:rPr>
      <w:rFonts w:asciiTheme="majorHAnsi" w:eastAsiaTheme="majorEastAsia" w:hAnsiTheme="majorHAnsi" w:cstheme="majorBidi"/>
      <w:color w:val="FFFFFF" w:themeColor="background1"/>
      <w:spacing w:val="20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rsid w:val="00116854"/>
    <w:rPr>
      <w:rFonts w:asciiTheme="majorHAnsi" w:eastAsiaTheme="majorEastAsia" w:hAnsiTheme="majorHAnsi" w:cstheme="majorBidi"/>
      <w:iCs/>
      <w:caps/>
      <w:color w:val="3F616F" w:themeColor="accent4"/>
      <w:spacing w:val="20"/>
      <w:sz w:val="48"/>
    </w:rPr>
  </w:style>
  <w:style w:type="character" w:styleId="PlaceholderText">
    <w:name w:val="Placeholder Text"/>
    <w:basedOn w:val="DefaultParagraphFont"/>
    <w:uiPriority w:val="99"/>
    <w:semiHidden/>
    <w:rsid w:val="00204411"/>
    <w:rPr>
      <w:color w:val="808080"/>
    </w:rPr>
  </w:style>
  <w:style w:type="character" w:customStyle="1" w:styleId="Heading8Char">
    <w:name w:val="Heading 8 Char"/>
    <w:basedOn w:val="DefaultParagraphFont"/>
    <w:link w:val="Heading8"/>
    <w:uiPriority w:val="9"/>
    <w:rsid w:val="00116854"/>
    <w:rPr>
      <w:rFonts w:eastAsiaTheme="majorEastAsia" w:cstheme="majorBidi"/>
      <w:color w:val="3F616F" w:themeColor="accent4"/>
      <w:spacing w:val="15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417247"/>
    <w:rPr>
      <w:rFonts w:asciiTheme="majorHAnsi" w:eastAsiaTheme="majorEastAsia" w:hAnsiTheme="majorHAnsi" w:cstheme="majorBidi"/>
      <w:iCs/>
      <w:caps/>
      <w:color w:val="3F616F" w:themeColor="accent4"/>
      <w:spacing w:val="20"/>
      <w:sz w:val="120"/>
      <w:szCs w:val="21"/>
    </w:rPr>
  </w:style>
  <w:style w:type="paragraph" w:customStyle="1" w:styleId="Heading10">
    <w:name w:val="Heading 10"/>
    <w:basedOn w:val="Normal"/>
    <w:next w:val="Normal"/>
    <w:link w:val="Heading10Char"/>
    <w:uiPriority w:val="10"/>
    <w:qFormat/>
    <w:rsid w:val="00DB2FF8"/>
    <w:rPr>
      <w:rFonts w:asciiTheme="majorHAnsi" w:hAnsiTheme="majorHAnsi"/>
      <w:color w:val="3F616F" w:themeColor="accent4"/>
      <w:spacing w:val="20"/>
      <w:sz w:val="28"/>
    </w:rPr>
  </w:style>
  <w:style w:type="character" w:customStyle="1" w:styleId="Heading10Char">
    <w:name w:val="Heading 10 Char"/>
    <w:basedOn w:val="DefaultParagraphFont"/>
    <w:link w:val="Heading10"/>
    <w:uiPriority w:val="10"/>
    <w:rsid w:val="00DB2FF8"/>
    <w:rPr>
      <w:rFonts w:asciiTheme="majorHAnsi" w:hAnsiTheme="majorHAnsi"/>
      <w:color w:val="3F616F" w:themeColor="accent4"/>
      <w:spacing w:val="20"/>
      <w:sz w:val="28"/>
    </w:rPr>
  </w:style>
  <w:style w:type="paragraph" w:customStyle="1" w:styleId="Graphicsanchor">
    <w:name w:val="Graphics anchor"/>
    <w:basedOn w:val="Normal"/>
    <w:qFormat/>
    <w:rsid w:val="00116854"/>
    <w:pPr>
      <w:spacing w:after="600"/>
    </w:pPr>
    <w:rPr>
      <w:noProof/>
    </w:rPr>
  </w:style>
  <w:style w:type="table" w:styleId="TableGrid">
    <w:name w:val="Table Grid"/>
    <w:basedOn w:val="TableNormal"/>
    <w:uiPriority w:val="39"/>
    <w:rsid w:val="00CB6D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svg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sv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ieMinster\AppData\Local\Microsoft\Office\16.0\DTS\en-US%7b0683E0F4-683D-4F5B-925A-DEAF92771540%7d\%7b02952ED1-0595-4B11-B5B3-738C6A525732%7dTF206be728-a839-42c4-853a-2a09077b273f41a3193a_win32-6e89ebb4723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09804C98F9348A88AFB347D4FDA44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4409E7-9621-4648-8AA9-A1A863BF9444}"/>
      </w:docPartPr>
      <w:docPartBody>
        <w:p w:rsidR="00000000" w:rsidRDefault="00000000">
          <w:pPr>
            <w:pStyle w:val="C09804C98F9348A88AFB347D4FDA448F"/>
          </w:pPr>
          <w:r w:rsidRPr="00A60590">
            <w:t>CERTIFICATE OF ACHIEVEMENT</w:t>
          </w:r>
        </w:p>
      </w:docPartBody>
    </w:docPart>
    <w:docPart>
      <w:docPartPr>
        <w:name w:val="3D53B2E53B6340D1987B15F7DD55E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26E144-8939-4BFF-9060-996BF317E6B2}"/>
      </w:docPartPr>
      <w:docPartBody>
        <w:p w:rsidR="00000000" w:rsidRDefault="00000000">
          <w:pPr>
            <w:pStyle w:val="3D53B2E53B6340D1987B15F7DD55E9D2"/>
          </w:pPr>
          <w:r w:rsidRPr="00D94F00">
            <w:t>This acknowledges that</w:t>
          </w:r>
        </w:p>
      </w:docPartBody>
    </w:docPart>
    <w:docPart>
      <w:docPartPr>
        <w:name w:val="4B74FB8E66DA45B9821BA21B32AFB1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4ADBA3-6DBB-4D2B-917C-7AD9454D4BA0}"/>
      </w:docPartPr>
      <w:docPartBody>
        <w:p w:rsidR="00000000" w:rsidRDefault="00000000">
          <w:pPr>
            <w:pStyle w:val="4B74FB8E66DA45B9821BA21B32AFB197"/>
          </w:pPr>
          <w:r w:rsidRPr="00A60590">
            <w:t>Felix Anderson</w:t>
          </w:r>
        </w:p>
      </w:docPartBody>
    </w:docPart>
    <w:docPart>
      <w:docPartPr>
        <w:name w:val="1593182F8DDE4E0BA5C989812CF9F3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F97AB9-1DD4-4964-A0D4-1C7B209EEEB9}"/>
      </w:docPartPr>
      <w:docPartBody>
        <w:p w:rsidR="00000000" w:rsidRDefault="00000000">
          <w:pPr>
            <w:pStyle w:val="1593182F8DDE4E0BA5C989812CF9F3D5"/>
          </w:pPr>
          <w:r w:rsidRPr="00A60590">
            <w:t>has successfully completed the Restoration Design Project</w:t>
          </w:r>
        </w:p>
      </w:docPartBody>
    </w:docPart>
    <w:docPart>
      <w:docPartPr>
        <w:name w:val="CC654C968F2E4417828248F06875CC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038332-458B-4EF9-9CBE-CEA9F1715A8E}"/>
      </w:docPartPr>
      <w:docPartBody>
        <w:p w:rsidR="00000000" w:rsidRDefault="00000000" w:rsidP="00A60590">
          <w:pPr>
            <w:pStyle w:val="Heading2"/>
          </w:pPr>
          <w:r>
            <w:t>Taylor Phillips</w:t>
          </w:r>
        </w:p>
        <w:p w:rsidR="00000000" w:rsidRDefault="00000000">
          <w:pPr>
            <w:pStyle w:val="CC654C968F2E4417828248F06875CC51"/>
          </w:pPr>
          <w:r>
            <w:t>Instructor</w:t>
          </w:r>
        </w:p>
      </w:docPartBody>
    </w:docPart>
    <w:docPart>
      <w:docPartPr>
        <w:name w:val="222432B6B43940D7AD9841DFDE13A4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CCD79-4516-4BC0-B53D-9575C042B9F6}"/>
      </w:docPartPr>
      <w:docPartBody>
        <w:p w:rsidR="00000000" w:rsidRDefault="00000000">
          <w:pPr>
            <w:pStyle w:val="222432B6B43940D7AD9841DFDE13A4BF"/>
          </w:pPr>
          <w:r w:rsidRPr="009F18E6">
            <w:t>D</w:t>
          </w:r>
          <w:r>
            <w:t>ate</w:t>
          </w:r>
        </w:p>
      </w:docPartBody>
    </w:docPart>
    <w:docPart>
      <w:docPartPr>
        <w:name w:val="09A3F12071814E5BA395564764A488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6E7691-AB11-4B58-80F5-CBE4E92E04D1}"/>
      </w:docPartPr>
      <w:docPartBody>
        <w:p w:rsidR="00000000" w:rsidRDefault="00000000">
          <w:pPr>
            <w:pStyle w:val="09A3F12071814E5BA395564764A488AB"/>
          </w:pPr>
          <w:r w:rsidRPr="00524F20">
            <w:t>CERTIFICATE OF ACHIEVEMENT</w:t>
          </w:r>
        </w:p>
      </w:docPartBody>
    </w:docPart>
    <w:docPart>
      <w:docPartPr>
        <w:name w:val="B6FF06769EDB4D8985F395641932D7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84301-55D2-4D40-8E1A-CC39C0CFB47E}"/>
      </w:docPartPr>
      <w:docPartBody>
        <w:p w:rsidR="00000000" w:rsidRDefault="00000000">
          <w:pPr>
            <w:pStyle w:val="B6FF06769EDB4D8985F395641932D711"/>
          </w:pPr>
          <w:r w:rsidRPr="00592A0E">
            <w:t>This acknowledges that</w:t>
          </w:r>
        </w:p>
      </w:docPartBody>
    </w:docPart>
    <w:docPart>
      <w:docPartPr>
        <w:name w:val="AB776F8CA9E64230BAE5B584459723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26B2E8-F5D8-4DE7-8B45-935FEF3989ED}"/>
      </w:docPartPr>
      <w:docPartBody>
        <w:p w:rsidR="00000000" w:rsidRDefault="00000000">
          <w:pPr>
            <w:pStyle w:val="AB776F8CA9E64230BAE5B58445972360"/>
          </w:pPr>
          <w:r w:rsidRPr="00665096">
            <w:t>Felix Anderson</w:t>
          </w:r>
        </w:p>
      </w:docPartBody>
    </w:docPart>
    <w:docPart>
      <w:docPartPr>
        <w:name w:val="4EFA2B4A8C284110BA6722309571D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EEAB8F-E0BB-412F-B9E6-45A2B4CBC901}"/>
      </w:docPartPr>
      <w:docPartBody>
        <w:p w:rsidR="00000000" w:rsidRDefault="00000000">
          <w:pPr>
            <w:pStyle w:val="4EFA2B4A8C284110BA6722309571DF02"/>
          </w:pPr>
          <w:r w:rsidRPr="00592A0E">
            <w:t>has successfully completed the Restoration Design Project</w:t>
          </w:r>
        </w:p>
      </w:docPartBody>
    </w:docPart>
    <w:docPart>
      <w:docPartPr>
        <w:name w:val="A333EFBC86534E6694F6278119A959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0A0F27-DEB1-4713-B747-3561E93F3EB0}"/>
      </w:docPartPr>
      <w:docPartBody>
        <w:p w:rsidR="00000000" w:rsidRDefault="00000000" w:rsidP="00592A0E">
          <w:pPr>
            <w:pStyle w:val="Heading6"/>
          </w:pPr>
          <w:r>
            <w:t>Taylor Phillips</w:t>
          </w:r>
        </w:p>
        <w:p w:rsidR="00000000" w:rsidRDefault="00000000">
          <w:pPr>
            <w:pStyle w:val="A333EFBC86534E6694F6278119A9594A"/>
          </w:pPr>
          <w:r>
            <w:t>Instructor</w:t>
          </w:r>
        </w:p>
      </w:docPartBody>
    </w:docPart>
    <w:docPart>
      <w:docPartPr>
        <w:name w:val="F3E0965017AE4F9F860C1348CD5EBA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53990-7178-4097-A439-E549D54F55FF}"/>
      </w:docPartPr>
      <w:docPartBody>
        <w:p w:rsidR="00000000" w:rsidRDefault="00000000">
          <w:pPr>
            <w:pStyle w:val="F3E0965017AE4F9F860C1348CD5EBA8F"/>
          </w:pPr>
          <w:r w:rsidRPr="009F18E6">
            <w:t>D</w:t>
          </w:r>
          <w:r>
            <w:t>ate</w:t>
          </w:r>
        </w:p>
      </w:docPartBody>
    </w:docPart>
    <w:docPart>
      <w:docPartPr>
        <w:name w:val="64F911BD62D24F2EA7A0DEB35B4637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CDF5C-4025-457C-A8C1-BF6395A8830C}"/>
      </w:docPartPr>
      <w:docPartBody>
        <w:p w:rsidR="00000000" w:rsidRDefault="00000000">
          <w:pPr>
            <w:pStyle w:val="64F911BD62D24F2EA7A0DEB35B463797"/>
          </w:pPr>
          <w:r w:rsidRPr="00437B31">
            <w:t>CERTIFICATE OF ACHIEVEMENT</w:t>
          </w:r>
        </w:p>
      </w:docPartBody>
    </w:docPart>
    <w:docPart>
      <w:docPartPr>
        <w:name w:val="3B25DA1945FB4B2EBA5EF618B7626F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114E76-A10B-4884-AC24-C95B3AF381E0}"/>
      </w:docPartPr>
      <w:docPartBody>
        <w:p w:rsidR="00000000" w:rsidRDefault="00000000">
          <w:pPr>
            <w:pStyle w:val="3B25DA1945FB4B2EBA5EF618B7626FD2"/>
          </w:pPr>
          <w:r w:rsidRPr="00116854">
            <w:t>This acknowledges that</w:t>
          </w:r>
        </w:p>
      </w:docPartBody>
    </w:docPart>
    <w:docPart>
      <w:docPartPr>
        <w:name w:val="6334C80D7F5C4297AC72FC2AB38BA1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3AA733-451C-46C0-8E31-3AD8D9AC193B}"/>
      </w:docPartPr>
      <w:docPartBody>
        <w:p w:rsidR="00000000" w:rsidRDefault="00000000">
          <w:pPr>
            <w:pStyle w:val="6334C80D7F5C4297AC72FC2AB38BA15C"/>
          </w:pPr>
          <w:r w:rsidRPr="00437B31">
            <w:t>Felix Anderson</w:t>
          </w:r>
        </w:p>
      </w:docPartBody>
    </w:docPart>
    <w:docPart>
      <w:docPartPr>
        <w:name w:val="B935A56B8ED548E88872637F6E43ED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396CA-8891-4D40-82F6-2A4A59432870}"/>
      </w:docPartPr>
      <w:docPartBody>
        <w:p w:rsidR="00000000" w:rsidRDefault="00000000">
          <w:pPr>
            <w:pStyle w:val="B935A56B8ED548E88872637F6E43ED17"/>
          </w:pPr>
          <w:r w:rsidRPr="00437B31">
            <w:t>has successfully completed the Restoration Design Project</w:t>
          </w:r>
        </w:p>
      </w:docPartBody>
    </w:docPart>
    <w:docPart>
      <w:docPartPr>
        <w:name w:val="7F181607141940E49AC40FE1E86C20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97D638-7AA1-4EAB-AA1D-C0FF9FD5FF1F}"/>
      </w:docPartPr>
      <w:docPartBody>
        <w:p w:rsidR="00000000" w:rsidRDefault="00000000" w:rsidP="00437B31">
          <w:pPr>
            <w:pStyle w:val="Heading10"/>
          </w:pPr>
          <w:r>
            <w:t>Taylor Phillips</w:t>
          </w:r>
        </w:p>
        <w:p w:rsidR="00000000" w:rsidRDefault="00000000">
          <w:pPr>
            <w:pStyle w:val="7F181607141940E49AC40FE1E86C2034"/>
          </w:pPr>
          <w:r>
            <w:t>Instructor</w:t>
          </w:r>
        </w:p>
      </w:docPartBody>
    </w:docPart>
    <w:docPart>
      <w:docPartPr>
        <w:name w:val="D45E44CE8211439BB1F32E48B7E3FC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0EE95B-51A3-413A-92B4-22FCF925AB72}"/>
      </w:docPartPr>
      <w:docPartBody>
        <w:p w:rsidR="00000000" w:rsidRDefault="00000000">
          <w:pPr>
            <w:pStyle w:val="D45E44CE8211439BB1F32E48B7E3FCCF"/>
          </w:pPr>
          <w:r w:rsidRPr="009F18E6">
            <w:t>D</w:t>
          </w:r>
          <w:r>
            <w:t>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old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22D"/>
    <w:rsid w:val="001A122D"/>
    <w:rsid w:val="0036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after="0" w:line="240" w:lineRule="auto"/>
      <w:outlineLvl w:val="1"/>
    </w:pPr>
    <w:rPr>
      <w:rFonts w:asciiTheme="majorHAnsi" w:eastAsiaTheme="majorEastAsia" w:hAnsiTheme="majorHAnsi" w:cstheme="majorBidi"/>
      <w:color w:val="A02B93" w:themeColor="accent5"/>
      <w:spacing w:val="20"/>
      <w:kern w:val="0"/>
      <w:sz w:val="28"/>
      <w:szCs w:val="26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Lines/>
      <w:spacing w:after="0" w:line="240" w:lineRule="auto"/>
      <w:outlineLvl w:val="5"/>
    </w:pPr>
    <w:rPr>
      <w:rFonts w:asciiTheme="majorHAnsi" w:eastAsiaTheme="majorEastAsia" w:hAnsiTheme="majorHAnsi" w:cstheme="majorBidi"/>
      <w:color w:val="FFFFFF" w:themeColor="background1"/>
      <w:spacing w:val="20"/>
      <w:kern w:val="0"/>
      <w:sz w:val="28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9804C98F9348A88AFB347D4FDA448F">
    <w:name w:val="C09804C98F9348A88AFB347D4FDA448F"/>
  </w:style>
  <w:style w:type="paragraph" w:customStyle="1" w:styleId="3D53B2E53B6340D1987B15F7DD55E9D2">
    <w:name w:val="3D53B2E53B6340D1987B15F7DD55E9D2"/>
  </w:style>
  <w:style w:type="paragraph" w:customStyle="1" w:styleId="4B74FB8E66DA45B9821BA21B32AFB197">
    <w:name w:val="4B74FB8E66DA45B9821BA21B32AFB197"/>
  </w:style>
  <w:style w:type="paragraph" w:customStyle="1" w:styleId="1593182F8DDE4E0BA5C989812CF9F3D5">
    <w:name w:val="1593182F8DDE4E0BA5C989812CF9F3D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A02B93" w:themeColor="accent5"/>
      <w:spacing w:val="20"/>
      <w:kern w:val="0"/>
      <w:sz w:val="28"/>
      <w:szCs w:val="26"/>
      <w14:ligatures w14:val="none"/>
    </w:rPr>
  </w:style>
  <w:style w:type="paragraph" w:customStyle="1" w:styleId="CC654C968F2E4417828248F06875CC51">
    <w:name w:val="CC654C968F2E4417828248F06875CC51"/>
  </w:style>
  <w:style w:type="paragraph" w:customStyle="1" w:styleId="222432B6B43940D7AD9841DFDE13A4BF">
    <w:name w:val="222432B6B43940D7AD9841DFDE13A4BF"/>
  </w:style>
  <w:style w:type="paragraph" w:customStyle="1" w:styleId="09A3F12071814E5BA395564764A488AB">
    <w:name w:val="09A3F12071814E5BA395564764A488AB"/>
  </w:style>
  <w:style w:type="paragraph" w:customStyle="1" w:styleId="B6FF06769EDB4D8985F395641932D711">
    <w:name w:val="B6FF06769EDB4D8985F395641932D711"/>
  </w:style>
  <w:style w:type="paragraph" w:customStyle="1" w:styleId="AB776F8CA9E64230BAE5B58445972360">
    <w:name w:val="AB776F8CA9E64230BAE5B58445972360"/>
  </w:style>
  <w:style w:type="paragraph" w:customStyle="1" w:styleId="4EFA2B4A8C284110BA6722309571DF02">
    <w:name w:val="4EFA2B4A8C284110BA6722309571DF02"/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FFFFFF" w:themeColor="background1"/>
      <w:spacing w:val="20"/>
      <w:kern w:val="0"/>
      <w:sz w:val="28"/>
      <w:szCs w:val="36"/>
      <w14:ligatures w14:val="none"/>
    </w:rPr>
  </w:style>
  <w:style w:type="paragraph" w:customStyle="1" w:styleId="A333EFBC86534E6694F6278119A9594A">
    <w:name w:val="A333EFBC86534E6694F6278119A9594A"/>
  </w:style>
  <w:style w:type="paragraph" w:customStyle="1" w:styleId="F3E0965017AE4F9F860C1348CD5EBA8F">
    <w:name w:val="F3E0965017AE4F9F860C1348CD5EBA8F"/>
  </w:style>
  <w:style w:type="paragraph" w:customStyle="1" w:styleId="64F911BD62D24F2EA7A0DEB35B463797">
    <w:name w:val="64F911BD62D24F2EA7A0DEB35B463797"/>
  </w:style>
  <w:style w:type="paragraph" w:customStyle="1" w:styleId="3B25DA1945FB4B2EBA5EF618B7626FD2">
    <w:name w:val="3B25DA1945FB4B2EBA5EF618B7626FD2"/>
  </w:style>
  <w:style w:type="paragraph" w:customStyle="1" w:styleId="6334C80D7F5C4297AC72FC2AB38BA15C">
    <w:name w:val="6334C80D7F5C4297AC72FC2AB38BA15C"/>
  </w:style>
  <w:style w:type="paragraph" w:customStyle="1" w:styleId="B935A56B8ED548E88872637F6E43ED17">
    <w:name w:val="B935A56B8ED548E88872637F6E43ED17"/>
  </w:style>
  <w:style w:type="paragraph" w:customStyle="1" w:styleId="Heading10">
    <w:name w:val="Heading 10"/>
    <w:basedOn w:val="Normal"/>
    <w:next w:val="Normal"/>
    <w:link w:val="Heading10Char"/>
    <w:uiPriority w:val="10"/>
    <w:qFormat/>
    <w:pPr>
      <w:spacing w:after="0" w:line="240" w:lineRule="auto"/>
    </w:pPr>
    <w:rPr>
      <w:rFonts w:asciiTheme="majorHAnsi" w:eastAsiaTheme="minorHAnsi" w:hAnsiTheme="majorHAnsi"/>
      <w:color w:val="0F9ED5" w:themeColor="accent4"/>
      <w:spacing w:val="20"/>
      <w:kern w:val="0"/>
      <w:sz w:val="28"/>
      <w:szCs w:val="36"/>
      <w14:ligatures w14:val="none"/>
    </w:rPr>
  </w:style>
  <w:style w:type="character" w:customStyle="1" w:styleId="Heading10Char">
    <w:name w:val="Heading 10 Char"/>
    <w:basedOn w:val="DefaultParagraphFont"/>
    <w:link w:val="Heading10"/>
    <w:uiPriority w:val="10"/>
    <w:rPr>
      <w:rFonts w:asciiTheme="majorHAnsi" w:eastAsiaTheme="minorHAnsi" w:hAnsiTheme="majorHAnsi"/>
      <w:color w:val="0F9ED5" w:themeColor="accent4"/>
      <w:spacing w:val="20"/>
      <w:kern w:val="0"/>
      <w:sz w:val="28"/>
      <w:szCs w:val="36"/>
      <w14:ligatures w14:val="none"/>
    </w:rPr>
  </w:style>
  <w:style w:type="paragraph" w:customStyle="1" w:styleId="7F181607141940E49AC40FE1E86C2034">
    <w:name w:val="7F181607141940E49AC40FE1E86C2034"/>
  </w:style>
  <w:style w:type="paragraph" w:customStyle="1" w:styleId="D45E44CE8211439BB1F32E48B7E3FCCF">
    <w:name w:val="D45E44CE8211439BB1F32E48B7E3FC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ertificat of Achievemen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0E0D5"/>
      </a:accent1>
      <a:accent2>
        <a:srgbClr val="D2DBBD"/>
      </a:accent2>
      <a:accent3>
        <a:srgbClr val="90A99C"/>
      </a:accent3>
      <a:accent4>
        <a:srgbClr val="3F616F"/>
      </a:accent4>
      <a:accent5>
        <a:srgbClr val="193441"/>
      </a:accent5>
      <a:accent6>
        <a:srgbClr val="697A71"/>
      </a:accent6>
      <a:hlink>
        <a:srgbClr val="0563C1"/>
      </a:hlink>
      <a:folHlink>
        <a:srgbClr val="954F72"/>
      </a:folHlink>
    </a:clrScheme>
    <a:fontScheme name="Certificat of Achievement">
      <a:majorFont>
        <a:latin typeface="Bodoni MT Bold"/>
        <a:ea typeface=""/>
        <a:cs typeface=""/>
      </a:majorFont>
      <a:minorFont>
        <a:latin typeface="Bodoni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TaxCatchAll xmlns="230e9df3-be65-4c73-a93b-d1236ebd677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8" ma:contentTypeDescription="Create a new document." ma:contentTypeScope="" ma:versionID="27a416adda3cf0f491a4f548a2367a54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ef98d826045059a9b3c156985e150db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92FC09-A20C-4409-A543-5290B1D2A6F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580A53D8-A77A-4A66-81D2-E3C234D6FE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FBE75A-35A3-4664-B4F1-8E2BF1A04A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{02952ED1-0595-4B11-B5B3-738C6A525732}TF206be728-a839-42c4-853a-2a09077b273f41a3193a_win32-6e89ebb47235</Template>
  <TotalTime>0</TotalTime>
  <Pages>5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2025-07-29T20:17:00Z</dcterms:created>
  <dcterms:modified xsi:type="dcterms:W3CDTF">2025-07-29T20:23:00Z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